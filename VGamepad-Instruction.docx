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C191D" w14:textId="77777777" w:rsidR="000769EE" w:rsidRDefault="00BF5876">
      <w:pPr>
        <w:pStyle w:val="Title"/>
        <w:rPr>
          <w:sz w:val="72"/>
          <w:szCs w:val="72"/>
        </w:rPr>
      </w:pPr>
      <w:proofErr w:type="spellStart"/>
      <w:r>
        <w:rPr>
          <w:sz w:val="72"/>
          <w:szCs w:val="72"/>
        </w:rPr>
        <w:t>VGamepad</w:t>
      </w:r>
      <w:proofErr w:type="spellEnd"/>
    </w:p>
    <w:p w14:paraId="6D05E311" w14:textId="2EFA07FF" w:rsidR="005C6D45" w:rsidRPr="000769EE" w:rsidRDefault="000769EE" w:rsidP="000769EE">
      <w:pPr>
        <w:pStyle w:val="Title"/>
        <w:ind w:firstLine="576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</w:t>
      </w:r>
      <w:r w:rsidRPr="000769EE">
        <w:rPr>
          <w:sz w:val="32"/>
          <w:szCs w:val="32"/>
        </w:rPr>
        <w:t xml:space="preserve">By </w:t>
      </w:r>
      <w:proofErr w:type="spellStart"/>
      <w:r w:rsidRPr="000769EE">
        <w:rPr>
          <w:sz w:val="32"/>
          <w:szCs w:val="32"/>
        </w:rPr>
        <w:t>PJSoftCo</w:t>
      </w:r>
      <w:proofErr w:type="spellEnd"/>
    </w:p>
    <w:p w14:paraId="0F698EA0" w14:textId="77777777" w:rsidR="000769EE" w:rsidRDefault="000769EE">
      <w:pPr>
        <w:pStyle w:val="Subtitle"/>
      </w:pPr>
      <w:bookmarkStart w:id="0" w:name="_Hlk487785372"/>
      <w:bookmarkEnd w:id="0"/>
    </w:p>
    <w:p w14:paraId="15E4F31F" w14:textId="3417C83D" w:rsidR="005C6D45" w:rsidRDefault="00BF5876">
      <w:pPr>
        <w:pStyle w:val="Subtitle"/>
      </w:pPr>
      <w:r>
        <w:t>Instructions and guide</w:t>
      </w:r>
    </w:p>
    <w:p w14:paraId="575EAB91" w14:textId="77777777" w:rsidR="000769EE" w:rsidRDefault="000769EE"/>
    <w:p w14:paraId="0B4FAE21" w14:textId="5CEEFCA2" w:rsidR="00617D63" w:rsidRDefault="00BF5876">
      <w:r>
        <w:t xml:space="preserve">Please follow these steps to use </w:t>
      </w:r>
      <w:proofErr w:type="spellStart"/>
      <w:r>
        <w:t>VGamepad</w:t>
      </w:r>
      <w:proofErr w:type="spellEnd"/>
      <w:r>
        <w:t xml:space="preserve"> on your PC</w:t>
      </w:r>
      <w:r w:rsidR="00980085">
        <w:t>.</w:t>
      </w:r>
    </w:p>
    <w:p w14:paraId="1419EC47" w14:textId="61638DD7" w:rsidR="005C6D45" w:rsidRDefault="00BF5876">
      <w:pPr>
        <w:pStyle w:val="Heading1"/>
      </w:pPr>
      <w:r>
        <w:t>After you installed the App on your Phone</w:t>
      </w:r>
    </w:p>
    <w:p w14:paraId="418A2939" w14:textId="4E5F8790" w:rsidR="005C6D45" w:rsidRDefault="00BF5876">
      <w:r>
        <w:t xml:space="preserve">Choose the server-side software and install it. </w:t>
      </w:r>
      <w:proofErr w:type="spellStart"/>
      <w:r>
        <w:t>VGamepad-Srever</w:t>
      </w:r>
      <w:proofErr w:type="spellEnd"/>
      <w:r>
        <w:t xml:space="preserve"> and </w:t>
      </w:r>
      <w:proofErr w:type="spellStart"/>
      <w:r>
        <w:t>PCGameConsole</w:t>
      </w:r>
      <w:proofErr w:type="spellEnd"/>
      <w:r>
        <w:t xml:space="preserve"> are the two software that can connect and operate with </w:t>
      </w:r>
      <w:proofErr w:type="spellStart"/>
      <w:r>
        <w:t>VGamepad</w:t>
      </w:r>
      <w:proofErr w:type="spellEnd"/>
      <w:r>
        <w:t>.</w:t>
      </w:r>
    </w:p>
    <w:p w14:paraId="61244F82" w14:textId="195A33A9" w:rsidR="005C6D45" w:rsidRPr="00BF5876" w:rsidRDefault="00BF5876">
      <w:pPr>
        <w:rPr>
          <w:color w:val="BF0000" w:themeColor="accent2" w:themeShade="BF"/>
          <w:sz w:val="20"/>
          <w:szCs w:val="20"/>
        </w:rPr>
      </w:pPr>
      <w:bookmarkStart w:id="1" w:name="_Toc522551269"/>
      <w:bookmarkStart w:id="2" w:name="_Toc522551307"/>
      <w:bookmarkStart w:id="3" w:name="_Toc522551956"/>
      <w:r w:rsidRPr="00BF5876">
        <w:rPr>
          <w:color w:val="BF0000" w:themeColor="accent2" w:themeShade="BF"/>
          <w:sz w:val="20"/>
          <w:szCs w:val="20"/>
        </w:rPr>
        <w:t>Note: Please add the software to your security suite exception list in order to prevent blockage and interference.</w:t>
      </w:r>
    </w:p>
    <w:bookmarkEnd w:id="1"/>
    <w:bookmarkEnd w:id="2"/>
    <w:bookmarkEnd w:id="3"/>
    <w:p w14:paraId="490B0BE3" w14:textId="245081B4" w:rsidR="005C6D45" w:rsidRDefault="00BF5876" w:rsidP="000F00E7">
      <w:pPr>
        <w:pStyle w:val="Heading1"/>
      </w:pPr>
      <w:proofErr w:type="spellStart"/>
      <w:r>
        <w:t>VGamepad</w:t>
      </w:r>
      <w:proofErr w:type="spellEnd"/>
      <w:r>
        <w:t>-Server</w:t>
      </w:r>
    </w:p>
    <w:p w14:paraId="47D3DF40" w14:textId="5C723FE5" w:rsidR="005C6D45" w:rsidRDefault="00BF5876" w:rsidP="00550CF8">
      <w:pPr>
        <w:pStyle w:val="ListParagraph"/>
        <w:numPr>
          <w:ilvl w:val="0"/>
          <w:numId w:val="34"/>
        </w:numPr>
      </w:pPr>
      <w:r>
        <w:t>After installation, double click on the shortcut and run the program.</w:t>
      </w:r>
    </w:p>
    <w:p w14:paraId="260A1287" w14:textId="77777777" w:rsidR="000769EE" w:rsidRDefault="000769EE" w:rsidP="000769EE"/>
    <w:p w14:paraId="3A5E5D5F" w14:textId="5A23E545" w:rsidR="00BF5876" w:rsidRDefault="00550CF8">
      <w:r>
        <w:rPr>
          <w:noProof/>
        </w:rPr>
        <w:drawing>
          <wp:inline distT="0" distB="0" distL="0" distR="0" wp14:anchorId="250FE949" wp14:editId="6E754C71">
            <wp:extent cx="790575" cy="866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7337" w14:textId="0793D515" w:rsidR="000769EE" w:rsidRDefault="000769EE"/>
    <w:p w14:paraId="4D6240C6" w14:textId="4D5BC3F8" w:rsidR="000769EE" w:rsidRDefault="000769EE"/>
    <w:p w14:paraId="5479EB57" w14:textId="6446582C" w:rsidR="000769EE" w:rsidRDefault="000769EE"/>
    <w:p w14:paraId="79B17B94" w14:textId="28DED6AD" w:rsidR="000769EE" w:rsidRDefault="000769EE"/>
    <w:p w14:paraId="07DE72B5" w14:textId="7BE344A5" w:rsidR="000769EE" w:rsidRDefault="000769EE"/>
    <w:p w14:paraId="58CD654D" w14:textId="5AB42273" w:rsidR="000769EE" w:rsidRDefault="000769EE"/>
    <w:p w14:paraId="0BA52892" w14:textId="77777777" w:rsidR="000769EE" w:rsidRDefault="000769EE"/>
    <w:p w14:paraId="36BA32DB" w14:textId="0B557BA4" w:rsidR="00550CF8" w:rsidRDefault="00550CF8" w:rsidP="00550CF8">
      <w:pPr>
        <w:pStyle w:val="ListParagraph"/>
        <w:numPr>
          <w:ilvl w:val="0"/>
          <w:numId w:val="34"/>
        </w:numPr>
      </w:pPr>
      <w:r>
        <w:t>Enter the shown IP that is highlighted on your phone.</w:t>
      </w:r>
    </w:p>
    <w:p w14:paraId="086676D1" w14:textId="6F691742" w:rsidR="00550CF8" w:rsidRDefault="003E44BD" w:rsidP="00550CF8">
      <w:r>
        <w:rPr>
          <w:noProof/>
        </w:rPr>
        <w:drawing>
          <wp:inline distT="0" distB="0" distL="0" distR="0" wp14:anchorId="2DAE4207" wp14:editId="1127D48C">
            <wp:extent cx="3943350" cy="188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ADA6" w14:textId="7D6ACE42" w:rsidR="003E44BD" w:rsidRDefault="003E44BD" w:rsidP="00550CF8">
      <w:r>
        <w:rPr>
          <w:noProof/>
        </w:rPr>
        <w:drawing>
          <wp:inline distT="0" distB="0" distL="0" distR="0" wp14:anchorId="6FE66629" wp14:editId="3593AD44">
            <wp:extent cx="5934075" cy="2743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6FB2" w14:textId="62C3B849" w:rsidR="00550CF8" w:rsidRDefault="00550CF8" w:rsidP="00550CF8">
      <w:pPr>
        <w:pStyle w:val="ListParagraph"/>
        <w:numPr>
          <w:ilvl w:val="0"/>
          <w:numId w:val="34"/>
        </w:numPr>
      </w:pPr>
      <w:r>
        <w:t>Choose a password to secure your connection</w:t>
      </w:r>
      <w:r w:rsidR="003E44BD">
        <w:t xml:space="preserve"> and hit Save button and then, enter the same password on your phone as well</w:t>
      </w:r>
      <w:r>
        <w:t>.</w:t>
      </w:r>
    </w:p>
    <w:p w14:paraId="4A16B423" w14:textId="296F242E" w:rsidR="003E44BD" w:rsidRDefault="003E44BD" w:rsidP="003E44BD">
      <w:pPr>
        <w:ind w:left="360"/>
      </w:pPr>
      <w:r>
        <w:rPr>
          <w:noProof/>
        </w:rPr>
        <w:drawing>
          <wp:inline distT="0" distB="0" distL="0" distR="0" wp14:anchorId="73D56C75" wp14:editId="5DAEB891">
            <wp:extent cx="3524250" cy="156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BFF8" w14:textId="7AD5F4EF" w:rsidR="003E44BD" w:rsidRDefault="003E44BD" w:rsidP="003E44BD">
      <w:pPr>
        <w:ind w:left="360"/>
      </w:pPr>
      <w:r>
        <w:rPr>
          <w:noProof/>
        </w:rPr>
        <w:lastRenderedPageBreak/>
        <w:drawing>
          <wp:inline distT="0" distB="0" distL="0" distR="0" wp14:anchorId="1E019B25" wp14:editId="4D0CB058">
            <wp:extent cx="5934075" cy="2743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CFD6" w14:textId="7E3D38DA" w:rsidR="00550CF8" w:rsidRDefault="005F1962" w:rsidP="00550CF8">
      <w:r>
        <w:t xml:space="preserve">Congratulations, </w:t>
      </w:r>
      <w:r>
        <w:t>y</w:t>
      </w:r>
      <w:r w:rsidR="003E44BD">
        <w:t>ou are done</w:t>
      </w:r>
      <w:r>
        <w:t>.</w:t>
      </w:r>
      <w:r w:rsidR="003E44BD">
        <w:t xml:space="preserve"> </w:t>
      </w:r>
      <w:r>
        <w:t>G</w:t>
      </w:r>
      <w:r w:rsidR="003E44BD">
        <w:t>reen LED is the successful connection indicator. Red means you have connection connectivity issue</w:t>
      </w:r>
      <w:r w:rsidR="003E44BD">
        <w:rPr>
          <w:color w:val="BF0000" w:themeColor="accent2" w:themeShade="BF"/>
        </w:rPr>
        <w:t>*</w:t>
      </w:r>
      <w:r w:rsidR="003E44BD">
        <w:t>.</w:t>
      </w:r>
    </w:p>
    <w:p w14:paraId="24BBFA33" w14:textId="65519900" w:rsidR="003E44BD" w:rsidRDefault="003E44BD" w:rsidP="00550CF8">
      <w:r>
        <w:rPr>
          <w:noProof/>
        </w:rPr>
        <w:drawing>
          <wp:inline distT="0" distB="0" distL="0" distR="0" wp14:anchorId="79141829" wp14:editId="1074A103">
            <wp:extent cx="5838825" cy="2686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1991B" w14:textId="108B8D8F" w:rsidR="003E44BD" w:rsidRDefault="003E44BD" w:rsidP="003E44BD">
      <w:pPr>
        <w:rPr>
          <w:color w:val="BF0000" w:themeColor="accent2" w:themeShade="BF"/>
          <w:sz w:val="20"/>
          <w:szCs w:val="20"/>
        </w:rPr>
      </w:pPr>
      <w:r>
        <w:rPr>
          <w:color w:val="BF0000" w:themeColor="accent2" w:themeShade="BF"/>
          <w:sz w:val="20"/>
          <w:szCs w:val="20"/>
        </w:rPr>
        <w:t>*</w:t>
      </w:r>
      <w:r w:rsidRPr="00BF5876">
        <w:rPr>
          <w:color w:val="BF0000" w:themeColor="accent2" w:themeShade="BF"/>
          <w:sz w:val="20"/>
          <w:szCs w:val="20"/>
        </w:rPr>
        <w:t xml:space="preserve">Note: Please </w:t>
      </w:r>
      <w:r>
        <w:rPr>
          <w:color w:val="BF0000" w:themeColor="accent2" w:themeShade="BF"/>
          <w:sz w:val="20"/>
          <w:szCs w:val="20"/>
        </w:rPr>
        <w:t>make sure your firewall is not blocking the connection</w:t>
      </w:r>
      <w:r w:rsidRPr="00BF5876">
        <w:rPr>
          <w:color w:val="BF0000" w:themeColor="accent2" w:themeShade="BF"/>
          <w:sz w:val="20"/>
          <w:szCs w:val="20"/>
        </w:rPr>
        <w:t>.</w:t>
      </w:r>
    </w:p>
    <w:p w14:paraId="54C269DC" w14:textId="4CD6891E" w:rsidR="000769EE" w:rsidRPr="000769EE" w:rsidRDefault="000769EE" w:rsidP="003E44BD">
      <w:pPr>
        <w:rPr>
          <w:b/>
          <w:bCs/>
          <w:color w:val="BF0000" w:themeColor="accent2" w:themeShade="BF"/>
          <w:sz w:val="20"/>
          <w:szCs w:val="20"/>
        </w:rPr>
      </w:pPr>
      <w:r w:rsidRPr="000769EE">
        <w:rPr>
          <w:b/>
          <w:bCs/>
          <w:color w:val="BF0000" w:themeColor="accent2" w:themeShade="BF"/>
          <w:sz w:val="20"/>
          <w:szCs w:val="20"/>
        </w:rPr>
        <w:t>Also please make sure both PC and phone are connected to the same Wi-Fi network or on the same connection if your PC is connected through LAN.</w:t>
      </w:r>
    </w:p>
    <w:p w14:paraId="200CEB79" w14:textId="155E8E07" w:rsidR="00550CF8" w:rsidRDefault="00550CF8" w:rsidP="00550CF8">
      <w:pPr>
        <w:rPr>
          <w:rStyle w:val="Emphasis"/>
        </w:rPr>
      </w:pPr>
    </w:p>
    <w:p w14:paraId="266EBE9F" w14:textId="48CADBA2" w:rsidR="000769EE" w:rsidRDefault="000769EE" w:rsidP="000769EE">
      <w:pPr>
        <w:pStyle w:val="Heading1"/>
      </w:pPr>
      <w:proofErr w:type="spellStart"/>
      <w:r>
        <w:lastRenderedPageBreak/>
        <w:t>PCGameConsole</w:t>
      </w:r>
      <w:proofErr w:type="spellEnd"/>
    </w:p>
    <w:p w14:paraId="0193A392" w14:textId="77777777" w:rsidR="000769EE" w:rsidRDefault="000769EE" w:rsidP="000769EE">
      <w:pPr>
        <w:pStyle w:val="ListParagraph"/>
        <w:numPr>
          <w:ilvl w:val="0"/>
          <w:numId w:val="35"/>
        </w:numPr>
      </w:pPr>
      <w:r>
        <w:t>After installation, double click on the shortcut and run the program.</w:t>
      </w:r>
    </w:p>
    <w:p w14:paraId="17F6C84C" w14:textId="77777777" w:rsidR="000769EE" w:rsidRDefault="000769EE" w:rsidP="000769EE"/>
    <w:p w14:paraId="5BF92E79" w14:textId="0178AD3B" w:rsidR="005F1962" w:rsidRDefault="000769EE" w:rsidP="005F1962">
      <w:r>
        <w:rPr>
          <w:noProof/>
        </w:rPr>
        <w:drawing>
          <wp:inline distT="0" distB="0" distL="0" distR="0" wp14:anchorId="0EEBFFA5" wp14:editId="0EBB2780">
            <wp:extent cx="800100" cy="1076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6277" w14:textId="4CF1D753" w:rsidR="000769EE" w:rsidRDefault="000769EE" w:rsidP="000769EE">
      <w:pPr>
        <w:pStyle w:val="ListParagraph"/>
        <w:numPr>
          <w:ilvl w:val="0"/>
          <w:numId w:val="35"/>
        </w:numPr>
      </w:pPr>
      <w:r>
        <w:t xml:space="preserve">After the Game Scan Process finished, go to the </w:t>
      </w:r>
      <w:r w:rsidR="005F1962">
        <w:t>Settings menu (gear sign) and e</w:t>
      </w:r>
      <w:r>
        <w:t>nter the shown IP that is highlighted on your phone.</w:t>
      </w:r>
    </w:p>
    <w:p w14:paraId="40D24936" w14:textId="7B33F7CB" w:rsidR="000769EE" w:rsidRDefault="000769EE" w:rsidP="000769EE">
      <w:r>
        <w:rPr>
          <w:noProof/>
        </w:rPr>
        <w:drawing>
          <wp:inline distT="0" distB="0" distL="0" distR="0" wp14:anchorId="13B61917" wp14:editId="4BED4206">
            <wp:extent cx="2057400" cy="1314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3571" w14:textId="5D8DA3A0" w:rsidR="000769EE" w:rsidRDefault="005F1962" w:rsidP="000769EE">
      <w:r>
        <w:rPr>
          <w:noProof/>
        </w:rPr>
        <w:drawing>
          <wp:inline distT="0" distB="0" distL="0" distR="0" wp14:anchorId="5E70FE67" wp14:editId="070AAA3B">
            <wp:extent cx="4333875" cy="34712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536" cy="352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EB18" w14:textId="77777777" w:rsidR="000769EE" w:rsidRDefault="000769EE" w:rsidP="000769EE">
      <w:r>
        <w:rPr>
          <w:noProof/>
        </w:rPr>
        <w:lastRenderedPageBreak/>
        <w:drawing>
          <wp:inline distT="0" distB="0" distL="0" distR="0" wp14:anchorId="3F68F3D4" wp14:editId="385EEA34">
            <wp:extent cx="5934075" cy="2743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D6A7" w14:textId="56849CA4" w:rsidR="000769EE" w:rsidRDefault="000769EE" w:rsidP="000769EE">
      <w:pPr>
        <w:pStyle w:val="ListParagraph"/>
        <w:numPr>
          <w:ilvl w:val="0"/>
          <w:numId w:val="35"/>
        </w:numPr>
      </w:pPr>
      <w:r>
        <w:t xml:space="preserve">Choose a password to secure your connection and hit </w:t>
      </w:r>
      <w:r w:rsidR="005F1962">
        <w:t>Update</w:t>
      </w:r>
      <w:r>
        <w:t xml:space="preserve"> button and then, enter the same password on your phone as well.</w:t>
      </w:r>
    </w:p>
    <w:p w14:paraId="345DA3D4" w14:textId="6EE90E39" w:rsidR="000769EE" w:rsidRDefault="005F1962" w:rsidP="000769EE">
      <w:pPr>
        <w:ind w:left="360"/>
      </w:pPr>
      <w:r>
        <w:rPr>
          <w:noProof/>
        </w:rPr>
        <w:drawing>
          <wp:inline distT="0" distB="0" distL="0" distR="0" wp14:anchorId="7DD39538" wp14:editId="6AEF1CAA">
            <wp:extent cx="4908830" cy="448627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2776" cy="44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0762C9B8" w14:textId="77777777" w:rsidR="000769EE" w:rsidRDefault="000769EE" w:rsidP="000769EE">
      <w:pPr>
        <w:ind w:left="360"/>
      </w:pPr>
      <w:r>
        <w:rPr>
          <w:noProof/>
        </w:rPr>
        <w:lastRenderedPageBreak/>
        <w:drawing>
          <wp:inline distT="0" distB="0" distL="0" distR="0" wp14:anchorId="0A65FCA4" wp14:editId="0599DEE5">
            <wp:extent cx="5934075" cy="2743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592E" w14:textId="3BABB771" w:rsidR="000769EE" w:rsidRDefault="005F1962" w:rsidP="000769EE">
      <w:r>
        <w:t>Congratulations, y</w:t>
      </w:r>
      <w:r w:rsidR="000769EE">
        <w:t>ou are done</w:t>
      </w:r>
      <w:r>
        <w:t>.</w:t>
      </w:r>
      <w:r w:rsidR="000769EE">
        <w:t xml:space="preserve"> </w:t>
      </w:r>
      <w:r>
        <w:t>G</w:t>
      </w:r>
      <w:r w:rsidR="000769EE">
        <w:t>reen LED is the successful connection indicator. Red means you have connection connectivity issue</w:t>
      </w:r>
      <w:r w:rsidR="000769EE">
        <w:rPr>
          <w:color w:val="BF0000" w:themeColor="accent2" w:themeShade="BF"/>
        </w:rPr>
        <w:t>*</w:t>
      </w:r>
      <w:r w:rsidR="000769EE">
        <w:t>.</w:t>
      </w:r>
    </w:p>
    <w:p w14:paraId="2727228A" w14:textId="77777777" w:rsidR="000769EE" w:rsidRDefault="000769EE" w:rsidP="000769EE">
      <w:r>
        <w:rPr>
          <w:noProof/>
        </w:rPr>
        <w:drawing>
          <wp:inline distT="0" distB="0" distL="0" distR="0" wp14:anchorId="7B08BD52" wp14:editId="1953F398">
            <wp:extent cx="5838825" cy="2686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C01B" w14:textId="77777777" w:rsidR="000769EE" w:rsidRDefault="000769EE" w:rsidP="000769EE">
      <w:pPr>
        <w:rPr>
          <w:color w:val="BF0000" w:themeColor="accent2" w:themeShade="BF"/>
          <w:sz w:val="20"/>
          <w:szCs w:val="20"/>
        </w:rPr>
      </w:pPr>
      <w:r>
        <w:rPr>
          <w:color w:val="BF0000" w:themeColor="accent2" w:themeShade="BF"/>
          <w:sz w:val="20"/>
          <w:szCs w:val="20"/>
        </w:rPr>
        <w:t>*</w:t>
      </w:r>
      <w:r w:rsidRPr="00BF5876">
        <w:rPr>
          <w:color w:val="BF0000" w:themeColor="accent2" w:themeShade="BF"/>
          <w:sz w:val="20"/>
          <w:szCs w:val="20"/>
        </w:rPr>
        <w:t xml:space="preserve">Note: Please </w:t>
      </w:r>
      <w:r>
        <w:rPr>
          <w:color w:val="BF0000" w:themeColor="accent2" w:themeShade="BF"/>
          <w:sz w:val="20"/>
          <w:szCs w:val="20"/>
        </w:rPr>
        <w:t>make sure your firewall is not blocking the connection</w:t>
      </w:r>
      <w:r w:rsidRPr="00BF5876">
        <w:rPr>
          <w:color w:val="BF0000" w:themeColor="accent2" w:themeShade="BF"/>
          <w:sz w:val="20"/>
          <w:szCs w:val="20"/>
        </w:rPr>
        <w:t>.</w:t>
      </w:r>
    </w:p>
    <w:p w14:paraId="6B2A9995" w14:textId="77777777" w:rsidR="000769EE" w:rsidRPr="000769EE" w:rsidRDefault="000769EE" w:rsidP="000769EE">
      <w:pPr>
        <w:rPr>
          <w:b/>
          <w:bCs/>
          <w:color w:val="BF0000" w:themeColor="accent2" w:themeShade="BF"/>
          <w:sz w:val="20"/>
          <w:szCs w:val="20"/>
        </w:rPr>
      </w:pPr>
      <w:r w:rsidRPr="000769EE">
        <w:rPr>
          <w:b/>
          <w:bCs/>
          <w:color w:val="BF0000" w:themeColor="accent2" w:themeShade="BF"/>
          <w:sz w:val="20"/>
          <w:szCs w:val="20"/>
        </w:rPr>
        <w:t>Also please make sure both PC and phone are connected to the same Wi-Fi network or on the same connection if your PC is connected through LAN.</w:t>
      </w:r>
    </w:p>
    <w:p w14:paraId="5C52D7CC" w14:textId="77777777" w:rsidR="000769EE" w:rsidRDefault="000769EE" w:rsidP="000769EE">
      <w:pPr>
        <w:rPr>
          <w:rStyle w:val="Emphasis"/>
        </w:rPr>
      </w:pPr>
    </w:p>
    <w:p w14:paraId="6C878624" w14:textId="77777777" w:rsidR="000769EE" w:rsidRDefault="000769EE"/>
    <w:p w14:paraId="66C4C963" w14:textId="77777777" w:rsidR="000769EE" w:rsidRDefault="000769EE"/>
    <w:p w14:paraId="3358F4E0" w14:textId="2631FD07" w:rsidR="005C6D45" w:rsidRDefault="003E44BD">
      <w:r>
        <w:t xml:space="preserve">If you have any </w:t>
      </w:r>
      <w:r w:rsidR="000769EE">
        <w:t>problem or question</w:t>
      </w:r>
      <w:r>
        <w:t xml:space="preserve">, please contact </w:t>
      </w:r>
      <w:hyperlink r:id="rId18" w:history="1">
        <w:r w:rsidR="000769EE" w:rsidRPr="005926E8">
          <w:rPr>
            <w:rStyle w:val="Hyperlink"/>
          </w:rPr>
          <w:t>pjsoftco@outlook.com</w:t>
        </w:r>
      </w:hyperlink>
      <w:r w:rsidR="000769EE">
        <w:t xml:space="preserve"> for help.</w:t>
      </w:r>
    </w:p>
    <w:sectPr w:rsidR="005C6D45">
      <w:headerReference w:type="default" r:id="rId19"/>
      <w:footerReference w:type="default" r:id="rId20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8E696C" w14:textId="77777777" w:rsidR="00DB709E" w:rsidRDefault="00DB709E">
      <w:pPr>
        <w:spacing w:line="240" w:lineRule="auto"/>
      </w:pPr>
      <w:r>
        <w:separator/>
      </w:r>
    </w:p>
  </w:endnote>
  <w:endnote w:type="continuationSeparator" w:id="0">
    <w:p w14:paraId="68947AA0" w14:textId="77777777" w:rsidR="00DB709E" w:rsidRDefault="00DB709E">
      <w:pPr>
        <w:spacing w:line="240" w:lineRule="auto"/>
      </w:pPr>
      <w:r>
        <w:continuationSeparator/>
      </w:r>
    </w:p>
  </w:endnote>
  <w:endnote w:type="continuationNotice" w:id="1">
    <w:p w14:paraId="32EB7F7A" w14:textId="77777777" w:rsidR="00DB709E" w:rsidRDefault="00DB709E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2186409"/>
      <w:docPartObj>
        <w:docPartGallery w:val="Page Numbers (Bottom of Page)"/>
        <w:docPartUnique/>
      </w:docPartObj>
    </w:sdtPr>
    <w:sdtEndPr/>
    <w:sdtContent>
      <w:p w14:paraId="6D47E4E4" w14:textId="77777777" w:rsidR="005C6D45" w:rsidRDefault="002F25A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A24E8D9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7C5A21" w14:textId="77777777" w:rsidR="00DB709E" w:rsidRDefault="00DB709E">
      <w:pPr>
        <w:spacing w:line="240" w:lineRule="auto"/>
      </w:pPr>
      <w:r>
        <w:separator/>
      </w:r>
    </w:p>
  </w:footnote>
  <w:footnote w:type="continuationSeparator" w:id="0">
    <w:p w14:paraId="2A3140DF" w14:textId="77777777" w:rsidR="00DB709E" w:rsidRDefault="00DB709E">
      <w:pPr>
        <w:spacing w:line="240" w:lineRule="auto"/>
      </w:pPr>
      <w:r>
        <w:continuationSeparator/>
      </w:r>
    </w:p>
  </w:footnote>
  <w:footnote w:type="continuationNotice" w:id="1">
    <w:p w14:paraId="10FD6A8D" w14:textId="77777777" w:rsidR="00DB709E" w:rsidRDefault="00DB709E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025626" w14:textId="22CA144D" w:rsidR="009D3248" w:rsidRDefault="000769EE">
    <w:pPr>
      <w:pStyle w:val="Header"/>
    </w:pPr>
    <w:r>
      <w:rPr>
        <w:noProof/>
      </w:rPr>
      <w:drawing>
        <wp:inline distT="0" distB="0" distL="0" distR="0" wp14:anchorId="7811775F" wp14:editId="0F2EA93C">
          <wp:extent cx="590550" cy="590550"/>
          <wp:effectExtent l="0" t="0" r="0" b="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B466DB"/>
    <w:multiLevelType w:val="hybridMultilevel"/>
    <w:tmpl w:val="0DC8F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B42B69"/>
    <w:multiLevelType w:val="hybridMultilevel"/>
    <w:tmpl w:val="0DC8F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8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7"/>
    <w:lvlOverride w:ilvl="0">
      <w:startOverride w:val="1"/>
    </w:lvlOverride>
  </w:num>
  <w:num w:numId="3">
    <w:abstractNumId w:val="17"/>
  </w:num>
  <w:num w:numId="4">
    <w:abstractNumId w:val="17"/>
    <w:lvlOverride w:ilvl="0">
      <w:startOverride w:val="1"/>
    </w:lvlOverride>
  </w:num>
  <w:num w:numId="5">
    <w:abstractNumId w:val="8"/>
  </w:num>
  <w:num w:numId="6">
    <w:abstractNumId w:val="17"/>
    <w:lvlOverride w:ilvl="0">
      <w:startOverride w:val="1"/>
    </w:lvlOverride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8"/>
  </w:num>
  <w:num w:numId="20">
    <w:abstractNumId w:val="9"/>
  </w:num>
  <w:num w:numId="21">
    <w:abstractNumId w:val="16"/>
  </w:num>
  <w:num w:numId="22">
    <w:abstractNumId w:val="15"/>
  </w:num>
  <w:num w:numId="23">
    <w:abstractNumId w:val="13"/>
  </w:num>
  <w:num w:numId="24">
    <w:abstractNumId w:val="11"/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876"/>
    <w:rsid w:val="00016748"/>
    <w:rsid w:val="0006567E"/>
    <w:rsid w:val="000760DB"/>
    <w:rsid w:val="000769EE"/>
    <w:rsid w:val="000F00E7"/>
    <w:rsid w:val="0016766E"/>
    <w:rsid w:val="00170063"/>
    <w:rsid w:val="00175643"/>
    <w:rsid w:val="001B2338"/>
    <w:rsid w:val="002061A9"/>
    <w:rsid w:val="00217B64"/>
    <w:rsid w:val="00235579"/>
    <w:rsid w:val="00257FAA"/>
    <w:rsid w:val="00263938"/>
    <w:rsid w:val="002E78EB"/>
    <w:rsid w:val="002F25A8"/>
    <w:rsid w:val="003407A9"/>
    <w:rsid w:val="00340DC9"/>
    <w:rsid w:val="00350BD5"/>
    <w:rsid w:val="003E44BD"/>
    <w:rsid w:val="00444F02"/>
    <w:rsid w:val="00490CC6"/>
    <w:rsid w:val="004F05F9"/>
    <w:rsid w:val="005509B2"/>
    <w:rsid w:val="00550CF8"/>
    <w:rsid w:val="005556DB"/>
    <w:rsid w:val="005C6D45"/>
    <w:rsid w:val="005D58F7"/>
    <w:rsid w:val="005F1962"/>
    <w:rsid w:val="00617D63"/>
    <w:rsid w:val="00643D1A"/>
    <w:rsid w:val="00674588"/>
    <w:rsid w:val="006A7B57"/>
    <w:rsid w:val="006D44C5"/>
    <w:rsid w:val="00713672"/>
    <w:rsid w:val="0073562D"/>
    <w:rsid w:val="007B07DE"/>
    <w:rsid w:val="008270A2"/>
    <w:rsid w:val="00853F77"/>
    <w:rsid w:val="00885CE1"/>
    <w:rsid w:val="008907FF"/>
    <w:rsid w:val="008B696C"/>
    <w:rsid w:val="008B6BEE"/>
    <w:rsid w:val="008F78D7"/>
    <w:rsid w:val="009200C1"/>
    <w:rsid w:val="00980085"/>
    <w:rsid w:val="00997127"/>
    <w:rsid w:val="009D216F"/>
    <w:rsid w:val="009D3248"/>
    <w:rsid w:val="00A65E8A"/>
    <w:rsid w:val="00A87896"/>
    <w:rsid w:val="00AC1EE7"/>
    <w:rsid w:val="00B650C6"/>
    <w:rsid w:val="00BA63C2"/>
    <w:rsid w:val="00BC6939"/>
    <w:rsid w:val="00BE1875"/>
    <w:rsid w:val="00BE45C8"/>
    <w:rsid w:val="00BF2331"/>
    <w:rsid w:val="00BF5876"/>
    <w:rsid w:val="00BF7463"/>
    <w:rsid w:val="00C30889"/>
    <w:rsid w:val="00C90A2E"/>
    <w:rsid w:val="00CC5861"/>
    <w:rsid w:val="00D30B81"/>
    <w:rsid w:val="00D3649E"/>
    <w:rsid w:val="00D65327"/>
    <w:rsid w:val="00DB709E"/>
    <w:rsid w:val="00DF0FDA"/>
    <w:rsid w:val="00E142DA"/>
    <w:rsid w:val="00E16F51"/>
    <w:rsid w:val="00EB0B6E"/>
    <w:rsid w:val="00EE70C1"/>
    <w:rsid w:val="00F169E1"/>
    <w:rsid w:val="00F77B79"/>
    <w:rsid w:val="00F866A8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07BBA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pjsoftco@outlook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jma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A1F95-245F-4B1E-88B6-6552479E7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tutorial.dotx</Template>
  <TotalTime>0</TotalTime>
  <Pages>6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2019-08-22T04:46:00Z</dcterms:created>
  <dcterms:modified xsi:type="dcterms:W3CDTF">2019-08-22T05:37:00Z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roxken@microsoft.com</vt:lpwstr>
  </property>
  <property fmtid="{D5CDD505-2E9C-101B-9397-08002B2CF9AE}" pid="5" name="MSIP_Label_f42aa342-8706-4288-bd11-ebb85995028c_SetDate">
    <vt:lpwstr>2019-01-12T02:25:51.9245574Z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